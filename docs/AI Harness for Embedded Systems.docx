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4158" w14:textId="18E5A6C3" w:rsidR="00444B89" w:rsidRPr="00444B89" w:rsidRDefault="00444B89" w:rsidP="00444B89">
      <w:pPr>
        <w:rPr>
          <w:lang w:val="en-CH"/>
        </w:rPr>
      </w:pPr>
      <w:r w:rsidRPr="00444B89">
        <w:rPr>
          <w:lang w:val="en-CH"/>
        </w:rPr>
        <w:t>Too often, AI coding is still open-loop: prompt, code, hope. You do the flashing, find the bugs, and explain what went wrong. Again and again.</w:t>
      </w:r>
    </w:p>
    <w:p w14:paraId="7223780D" w14:textId="77777777" w:rsidR="00444B89" w:rsidRPr="00444B89" w:rsidRDefault="00444B89" w:rsidP="00444B89">
      <w:pPr>
        <w:rPr>
          <w:lang w:val="en-CH"/>
        </w:rPr>
      </w:pPr>
      <w:r w:rsidRPr="00444B89">
        <w:rPr>
          <w:lang w:val="en-CH"/>
        </w:rPr>
        <w:t>What if the AI could do that part, too?</w:t>
      </w:r>
    </w:p>
    <w:p w14:paraId="7D01C26D" w14:textId="13CEE73F" w:rsidR="00270C76" w:rsidRPr="00270C76" w:rsidRDefault="00270C76" w:rsidP="00270C76">
      <w:pPr>
        <w:rPr>
          <w:lang w:val="en-CH"/>
        </w:rPr>
      </w:pPr>
      <w:r w:rsidRPr="00270C76">
        <w:rPr>
          <w:lang w:val="en-CH"/>
        </w:rPr>
        <w:t xml:space="preserve">In this video, I’ll show you </w:t>
      </w:r>
      <w:r w:rsidR="00F61739">
        <w:rPr>
          <w:lang w:val="en-CH"/>
        </w:rPr>
        <w:t>that it is possible and how to do it</w:t>
      </w:r>
      <w:r w:rsidRPr="00270C76">
        <w:rPr>
          <w:lang w:val="en-CH"/>
        </w:rPr>
        <w:t>. It lets an AI agent develop complete ESP32 applications from a specification.</w:t>
      </w:r>
      <w:r>
        <w:rPr>
          <w:lang w:val="en-CH"/>
        </w:rPr>
        <w:t xml:space="preserve"> </w:t>
      </w:r>
      <w:r w:rsidRPr="00270C76">
        <w:rPr>
          <w:lang w:val="en-CH"/>
        </w:rPr>
        <w:t>The AI writes the firmware, builds it, flashes it to real hardware, runs tests, observes the results, fixes failures, and repeats until the tests pass.</w:t>
      </w:r>
      <w:r>
        <w:rPr>
          <w:lang w:val="en-CH"/>
        </w:rPr>
        <w:t xml:space="preserve"> With </w:t>
      </w:r>
      <w:r w:rsidR="00063B71">
        <w:rPr>
          <w:lang w:val="en-CH"/>
        </w:rPr>
        <w:t>mind-boggling</w:t>
      </w:r>
      <w:r>
        <w:rPr>
          <w:lang w:val="en-CH"/>
        </w:rPr>
        <w:t xml:space="preserve"> speed!</w:t>
      </w:r>
    </w:p>
    <w:p w14:paraId="79C83CC6" w14:textId="77777777" w:rsidR="00444B89" w:rsidRPr="00444B89" w:rsidRDefault="00444B89" w:rsidP="00444B89">
      <w:pPr>
        <w:rPr>
          <w:lang w:val="en-CH"/>
        </w:rPr>
      </w:pPr>
      <w:r w:rsidRPr="00444B89">
        <w:rPr>
          <w:lang w:val="en-CH"/>
        </w:rPr>
        <w:t>And you don’t need a professional lab. You can build this for your hobby projects.</w:t>
      </w:r>
    </w:p>
    <w:p w14:paraId="11D076DD" w14:textId="77777777" w:rsidR="00444B89" w:rsidRPr="00444B89" w:rsidRDefault="00444B89" w:rsidP="00444B89">
      <w:pPr>
        <w:rPr>
          <w:lang w:val="en-CH"/>
        </w:rPr>
      </w:pPr>
      <w:r w:rsidRPr="00444B89">
        <w:rPr>
          <w:lang w:val="en-CH"/>
        </w:rPr>
        <w:t>The payoff goes beyond getting the firmware to work today. Those same tests can run after every change, helping you catch tomorrow’s bugs before they catch you.</w:t>
      </w:r>
    </w:p>
    <w:p w14:paraId="6CC6584E" w14:textId="77777777" w:rsidR="00F61739" w:rsidRPr="00F074EE" w:rsidRDefault="00F61739" w:rsidP="00F61739">
      <w:r w:rsidRPr="00451D60">
        <w:t>Grüezi YouTubers</w:t>
      </w:r>
      <w:r w:rsidRPr="00CA0AB6">
        <w:t>!</w:t>
      </w:r>
      <w:r w:rsidRPr="00451D60">
        <w:t xml:space="preserve"> Here is the guy with the Swiss accent</w:t>
      </w:r>
      <w:r w:rsidRPr="00CA0AB6">
        <w:t xml:space="preserve">, bringing you </w:t>
      </w:r>
      <w:r w:rsidRPr="00F074EE">
        <w:t xml:space="preserve">a new episode </w:t>
      </w:r>
      <w:r w:rsidRPr="00CA0AB6">
        <w:t>with</w:t>
      </w:r>
      <w:r w:rsidRPr="00F074EE">
        <w:t xml:space="preserve"> fresh ideas around sensors and microcontrollers. Remember: If you subscribe, </w:t>
      </w:r>
      <w:r w:rsidRPr="00CA0AB6">
        <w:t>you’ll</w:t>
      </w:r>
      <w:r w:rsidRPr="00F074EE">
        <w:t xml:space="preserve"> always sit in the </w:t>
      </w:r>
      <w:r>
        <w:t>first</w:t>
      </w:r>
      <w:r w:rsidRPr="00F074EE">
        <w:t xml:space="preserve"> row.</w:t>
      </w:r>
    </w:p>
    <w:p w14:paraId="6546EB86" w14:textId="77777777" w:rsidR="00F61739" w:rsidRDefault="00F61739" w:rsidP="00486461"/>
    <w:p w14:paraId="6FC37D2E" w14:textId="0975C6B7" w:rsidR="00A21312" w:rsidRDefault="00444B89" w:rsidP="00355CE0">
      <w:r>
        <w:t>With</w:t>
      </w:r>
      <w:r w:rsidR="00A21312">
        <w:t xml:space="preserve"> embedded software</w:t>
      </w:r>
      <w:r>
        <w:t>, t</w:t>
      </w:r>
      <w:r w:rsidR="00A21312">
        <w:t xml:space="preserve">he code runs on target hardware, not on the development computer. An AI cannot hold a USB cable, watch an LED, or </w:t>
      </w:r>
      <w:r>
        <w:t>press a button</w:t>
      </w:r>
      <w:r w:rsidR="00A21312">
        <w:t>. It needs controlled hands and eyes on the real hardware and its environment.</w:t>
      </w:r>
    </w:p>
    <w:p w14:paraId="28B64420" w14:textId="53B55D27" w:rsidR="009C5BBE" w:rsidRDefault="006466F0" w:rsidP="00355CE0">
      <w:r>
        <w:t>As I showed in my last video, I use containers or virtual machines to develop ESP32 code for two reasons:</w:t>
      </w:r>
    </w:p>
    <w:p w14:paraId="10B3724D" w14:textId="04A3EBC6" w:rsidR="009C5BBE" w:rsidRDefault="006466F0" w:rsidP="009C5BBE">
      <w:pPr>
        <w:pStyle w:val="Listenabsatz"/>
        <w:numPr>
          <w:ilvl w:val="0"/>
          <w:numId w:val="8"/>
        </w:numPr>
      </w:pPr>
      <w:r>
        <w:t>I want the AI agent to be confined inside a box.</w:t>
      </w:r>
    </w:p>
    <w:p w14:paraId="06AA2AD0" w14:textId="1BC15451" w:rsidR="006466F0" w:rsidRDefault="006466F0" w:rsidP="009C5BBE">
      <w:pPr>
        <w:pStyle w:val="Listenabsatz"/>
        <w:numPr>
          <w:ilvl w:val="0"/>
          <w:numId w:val="8"/>
        </w:numPr>
      </w:pPr>
      <w:r>
        <w:t>I can run several projects in parallel.</w:t>
      </w:r>
    </w:p>
    <w:p w14:paraId="04CF7BB0" w14:textId="3B68632F" w:rsidR="006466F0" w:rsidRDefault="006466F0" w:rsidP="00355CE0">
      <w:r>
        <w:t>With this setup, two practical questions remain:</w:t>
      </w:r>
    </w:p>
    <w:p w14:paraId="0C2EBB3D" w14:textId="2E6F8E9E" w:rsidR="006466F0" w:rsidRDefault="006466F0" w:rsidP="006466F0">
      <w:pPr>
        <w:pStyle w:val="Listenabsatz"/>
        <w:numPr>
          <w:ilvl w:val="0"/>
          <w:numId w:val="6"/>
        </w:numPr>
      </w:pPr>
      <w:r>
        <w:t xml:space="preserve">How can the isolated AI reach the target hardware for flashing </w:t>
      </w:r>
      <w:r w:rsidR="00995AA3">
        <w:t xml:space="preserve">and </w:t>
      </w:r>
      <w:r>
        <w:t>debugging?</w:t>
      </w:r>
    </w:p>
    <w:p w14:paraId="58E62290" w14:textId="042A7F8B" w:rsidR="006466F0" w:rsidRDefault="006466F0" w:rsidP="00355CE0">
      <w:pPr>
        <w:pStyle w:val="Listenabsatz"/>
        <w:numPr>
          <w:ilvl w:val="0"/>
          <w:numId w:val="6"/>
        </w:numPr>
      </w:pPr>
      <w:r>
        <w:t>How can it control the test environment and get objective feedback about what worked and what failed?</w:t>
      </w:r>
    </w:p>
    <w:p w14:paraId="597A83CE" w14:textId="1CBADBEA" w:rsidR="00892502" w:rsidRDefault="009546F5" w:rsidP="00892502">
      <w:r>
        <w:t xml:space="preserve">To demonstrate the complete workflow, we will build and test a </w:t>
      </w:r>
      <w:r w:rsidR="00995AA3">
        <w:t>smart-meter sensor</w:t>
      </w:r>
      <w:r>
        <w:t>. It reads MBus data and sends the values via MQTT to Home Assistant. The device must provide a captive portal for initial configuration and, because it will be installed somewhere in a basement, it must support over-the-air updates. We use the latest ESP-IDF rather than Arduino or PlatformIO, giving us direct access to the newest Espressif functionality. The project is stored on GitHub and compiled there, so the ESP-IDF toolchain does</w:t>
      </w:r>
      <w:r w:rsidR="00995AA3">
        <w:t>n't need to be installed on</w:t>
      </w:r>
      <w:r>
        <w:t xml:space="preserve"> the development VM. </w:t>
      </w:r>
      <w:r w:rsidR="00063B71">
        <w:t>How c</w:t>
      </w:r>
      <w:r>
        <w:t>ool</w:t>
      </w:r>
      <w:r w:rsidR="00063B71">
        <w:t xml:space="preserve"> is that?</w:t>
      </w:r>
    </w:p>
    <w:p w14:paraId="389D97D2" w14:textId="22639A3B" w:rsidR="00355CE0" w:rsidRDefault="00892502" w:rsidP="00355CE0">
      <w:r>
        <w:t xml:space="preserve">For </w:t>
      </w:r>
      <w:r w:rsidR="00063B71">
        <w:t>the</w:t>
      </w:r>
      <w:r>
        <w:t xml:space="preserve"> </w:t>
      </w:r>
      <w:r w:rsidR="00063B71">
        <w:t>video</w:t>
      </w:r>
      <w:r>
        <w:t xml:space="preserve">, I use this gPlug device, </w:t>
      </w:r>
      <w:r w:rsidR="00995AA3">
        <w:t>which</w:t>
      </w:r>
      <w:r>
        <w:t xml:space="preserve"> contains an ESP32-C3 and an MBus interface. Of course, I first asked Claude to investigate the MBus protocol, the data format </w:t>
      </w:r>
      <w:r w:rsidR="00B6267D">
        <w:t>my smart meter uses</w:t>
      </w:r>
      <w:r>
        <w:t>, and the ESP32-C3 pins connected inside the device. Fortunately, all this information is publicly available.</w:t>
      </w:r>
      <w:r w:rsidR="00063B71">
        <w:t xml:space="preserve"> All this information is needed later.</w:t>
      </w:r>
    </w:p>
    <w:p w14:paraId="330FEC41" w14:textId="503EDDA3" w:rsidR="00355CE0" w:rsidRDefault="00570157" w:rsidP="00355CE0">
      <w:r>
        <w:t xml:space="preserve">We begin with the rough product idea I just described and use the /define skill. It interviews </w:t>
      </w:r>
      <w:r w:rsidR="00A26561">
        <w:t>me</w:t>
      </w:r>
      <w:r>
        <w:t xml:space="preserve"> one question at a time and turns the idea into a functional specification</w:t>
      </w:r>
      <w:r w:rsidR="00A26561">
        <w:t xml:space="preserve"> description</w:t>
      </w:r>
      <w:r>
        <w:t>, or FSD. Most importantly, every requirement already says how it will be proven. The test</w:t>
      </w:r>
      <w:r w:rsidR="00063B71">
        <w:t xml:space="preserve"> cases</w:t>
      </w:r>
      <w:r>
        <w:t xml:space="preserve"> are therefore not an afterthought; they </w:t>
      </w:r>
      <w:r w:rsidR="00063B71">
        <w:t>are built</w:t>
      </w:r>
      <w:r>
        <w:t xml:space="preserve"> with the specification.</w:t>
      </w:r>
    </w:p>
    <w:p w14:paraId="04E73E2D" w14:textId="5C7810AC" w:rsidR="00355CE0" w:rsidRDefault="00570157" w:rsidP="00355CE0">
      <w:r>
        <w:t>N</w:t>
      </w:r>
      <w:r w:rsidR="00063B71">
        <w:t>ext</w:t>
      </w:r>
      <w:r>
        <w:t xml:space="preserve"> we need the Embedded AI Harness. </w:t>
      </w:r>
      <w:r w:rsidR="00B6267D">
        <w:t xml:space="preserve">Why a harness? </w:t>
      </w:r>
      <w:r>
        <w:t xml:space="preserve">Think of a horse: strong, fast, and willing, but not very useful for pulling a load until you harness it. The harness </w:t>
      </w:r>
      <w:r w:rsidR="00B6267D">
        <w:t>couples</w:t>
      </w:r>
      <w:r>
        <w:t xml:space="preserve"> the horse and the cart. </w:t>
      </w:r>
      <w:r w:rsidR="00352073">
        <w:lastRenderedPageBreak/>
        <w:t xml:space="preserve">In our case, it couples the </w:t>
      </w:r>
      <w:r>
        <w:t xml:space="preserve">AI agent to the </w:t>
      </w:r>
      <w:r w:rsidR="00352073">
        <w:t xml:space="preserve">project and the </w:t>
      </w:r>
      <w:r>
        <w:t xml:space="preserve">development method, the test infrastructure, and the </w:t>
      </w:r>
      <w:r w:rsidR="00352073">
        <w:t>microcontroller</w:t>
      </w:r>
      <w:r>
        <w:t xml:space="preserve"> hardware.</w:t>
      </w:r>
    </w:p>
    <w:p w14:paraId="6C45D99F" w14:textId="5F2076D4" w:rsidR="00255786" w:rsidRDefault="00255786" w:rsidP="00355CE0">
      <w:r>
        <w:t xml:space="preserve">One part of the Harness is </w:t>
      </w:r>
      <w:r w:rsidR="00352073">
        <w:t>a</w:t>
      </w:r>
      <w:r>
        <w:t xml:space="preserve"> </w:t>
      </w:r>
      <w:r w:rsidR="00352073">
        <w:t>test</w:t>
      </w:r>
      <w:r>
        <w:t xml:space="preserve">bench - the AI's hands and eyes. To save cost, I use a Raspberry Pi Zero 2 W with a USB hub and Ethernet adapter. A Pi 3, 4, or 5 works as well. Its </w:t>
      </w:r>
      <w:r w:rsidR="00352073">
        <w:t xml:space="preserve">GPIOs, </w:t>
      </w:r>
      <w:r>
        <w:t>Wi-Fi</w:t>
      </w:r>
      <w:r w:rsidR="00352073">
        <w:t>,</w:t>
      </w:r>
      <w:r>
        <w:t xml:space="preserve"> and Bluetooth become test instruments, while the target boards </w:t>
      </w:r>
      <w:r w:rsidR="00352073">
        <w:t>connect through its USB ports</w:t>
      </w:r>
      <w:r>
        <w:t>.</w:t>
      </w:r>
    </w:p>
    <w:p w14:paraId="7FC8A917" w14:textId="74FC5D63" w:rsidR="00255786" w:rsidRDefault="00255786" w:rsidP="00355CE0">
      <w:r>
        <w:t xml:space="preserve">The other part is the method and its skills. After /define, the /harness skill straps the project in: it creates the project structure, test plan, firmware hooks, </w:t>
      </w:r>
      <w:r w:rsidR="00352073">
        <w:t xml:space="preserve">defines the </w:t>
      </w:r>
      <w:r w:rsidR="00403460">
        <w:t xml:space="preserve">ESP-IDF on GitHub </w:t>
      </w:r>
      <w:r>
        <w:t xml:space="preserve">CI, and </w:t>
      </w:r>
      <w:r w:rsidR="00403460">
        <w:t xml:space="preserve">the </w:t>
      </w:r>
      <w:r>
        <w:t>runner needed for the loop. The Harness is therefore not another document beside the project; it is the coupling that makes autonomous development possible.</w:t>
      </w:r>
    </w:p>
    <w:p w14:paraId="774CAEDB" w14:textId="5F178606" w:rsidR="00E70157" w:rsidRDefault="00E04637" w:rsidP="00355CE0">
      <w:r>
        <w:t xml:space="preserve">To validate the setup, </w:t>
      </w:r>
      <w:r w:rsidR="000F7ECE">
        <w:t>we run /commission. We plug in the board, wire any required test equipment, and verify the testbench itself. This matters: once commissioning passes, a failing test should point to the firmware or requirement, not to a loose cable or a broken test setup.</w:t>
      </w:r>
    </w:p>
    <w:p w14:paraId="6D0F13F5" w14:textId="71F32004" w:rsidR="000F7ECE" w:rsidRDefault="00883B83" w:rsidP="00355CE0">
      <w:r>
        <w:t>Then we use /build. The AI starts turning the requirements into working firmware, one step at a time. Compilation is automated, and the Harness knows how to deploy the result to the real board.</w:t>
      </w:r>
    </w:p>
    <w:p w14:paraId="0A676765" w14:textId="7CFA000C" w:rsidR="00BE0234" w:rsidRDefault="004C5389" w:rsidP="00355CE0">
      <w:r>
        <w:t xml:space="preserve">A word about </w:t>
      </w:r>
      <w:r w:rsidR="00883B83">
        <w:t>GitHub Actions</w:t>
      </w:r>
      <w:r>
        <w:t>.</w:t>
      </w:r>
      <w:r w:rsidR="00883B83">
        <w:t xml:space="preserve"> Whenever we push a </w:t>
      </w:r>
      <w:r w:rsidR="00E04637">
        <w:t xml:space="preserve">program </w:t>
      </w:r>
      <w:r w:rsidR="00883B83">
        <w:t xml:space="preserve">change, compilation starts automatically </w:t>
      </w:r>
      <w:r w:rsidR="00E04637">
        <w:t xml:space="preserve">on a virtual machine on GitHub </w:t>
      </w:r>
      <w:r w:rsidR="00883B83">
        <w:t>and produces the binaries needed for flashing.</w:t>
      </w:r>
      <w:r w:rsidR="00B6267D">
        <w:t xml:space="preserve"> No time-consuming local ESP-IDF installation is needed. GitHub Actions are free of charge for public repositories, BTW.</w:t>
      </w:r>
    </w:p>
    <w:p w14:paraId="29803E01" w14:textId="714D31B8" w:rsidR="00355CE0" w:rsidRDefault="00BE0234" w:rsidP="00355CE0">
      <w:r>
        <w:t xml:space="preserve">Let us try it. </w:t>
      </w:r>
      <w:r w:rsidR="00E04637">
        <w:t>The repo’s name is</w:t>
      </w:r>
      <w:r>
        <w:t xml:space="preserve"> gPlug-mini. After a push, we can watch the GitHub Action build the firmware. Claude waits for the result, retrieves the generated files, and tells the Raspberry Pi </w:t>
      </w:r>
      <w:r w:rsidR="004C5389">
        <w:t>test</w:t>
      </w:r>
      <w:r>
        <w:t xml:space="preserve">bench to flash the device. If the code does not compile, </w:t>
      </w:r>
      <w:r w:rsidR="00E04637">
        <w:t>Claude</w:t>
      </w:r>
      <w:r>
        <w:t xml:space="preserve"> reads the errors, fixes the problem, and tries again. That is already </w:t>
      </w:r>
      <w:r w:rsidR="00E04637">
        <w:t xml:space="preserve">the first </w:t>
      </w:r>
      <w:r>
        <w:t>part of the closed loop.</w:t>
      </w:r>
      <w:r w:rsidR="00E04637">
        <w:t xml:space="preserve"> </w:t>
      </w:r>
      <w:r w:rsidR="005B2BFD">
        <w:t>Meanwhile</w:t>
      </w:r>
      <w:r w:rsidR="00E04637">
        <w:t>, you can drink a coffee or work on a different project.</w:t>
      </w:r>
    </w:p>
    <w:p w14:paraId="680EC119" w14:textId="52A07371" w:rsidR="00A55C75" w:rsidRDefault="00E21ECD" w:rsidP="00355CE0">
      <w:r>
        <w:t>Once the first firmware runs, /build drives the full loop: execute the automated tests, analyze every failure, modify the code, build and deploy the next version, and run the tests again - until the required tests pass. This is the point of the Harness: the AI no longer has to hand the project back to us after every attempt.</w:t>
      </w:r>
      <w:r w:rsidR="00E04637">
        <w:t xml:space="preserve"> The human is completely out of the programming loop.</w:t>
      </w:r>
    </w:p>
    <w:p w14:paraId="7A7B124D" w14:textId="6069466B" w:rsidR="00E21ECD" w:rsidRDefault="00E04637" w:rsidP="00355CE0">
      <w:r>
        <w:t xml:space="preserve">Important: </w:t>
      </w:r>
      <w:r w:rsidR="00E21ECD">
        <w:t>We never use our home network for testing</w:t>
      </w:r>
      <w:r>
        <w:t>;</w:t>
      </w:r>
      <w:r w:rsidR="00B6267D">
        <w:t xml:space="preserve"> we use the </w:t>
      </w:r>
      <w:r>
        <w:t>Raspberry Pi's Wi-Fi</w:t>
      </w:r>
      <w:r w:rsidR="00E21ECD">
        <w:t xml:space="preserve">. </w:t>
      </w:r>
      <w:r>
        <w:t>As described in the FSD, t</w:t>
      </w:r>
      <w:r w:rsidR="00E21ECD">
        <w:t xml:space="preserve">he gPlug </w:t>
      </w:r>
      <w:r w:rsidR="00FA1318">
        <w:t>uses a captive portal</w:t>
      </w:r>
      <w:r w:rsidR="00E21ECD">
        <w:t xml:space="preserve"> for Wi-Fi provisioning.</w:t>
      </w:r>
      <w:r w:rsidR="00FA1318">
        <w:t xml:space="preserve"> </w:t>
      </w:r>
      <w:r w:rsidR="00E21ECD">
        <w:t xml:space="preserve">That is why </w:t>
      </w:r>
      <w:r w:rsidR="003B3642">
        <w:t xml:space="preserve">test automation uses </w:t>
      </w:r>
      <w:r w:rsidR="00FA1318">
        <w:t xml:space="preserve">the </w:t>
      </w:r>
      <w:r w:rsidR="003B3642">
        <w:t xml:space="preserve">Pi’s Wi-Fi to </w:t>
      </w:r>
      <w:r w:rsidR="00B6267D">
        <w:t xml:space="preserve">connect to that </w:t>
      </w:r>
      <w:r>
        <w:t>captive portal</w:t>
      </w:r>
      <w:r w:rsidR="00B6267D">
        <w:t xml:space="preserve"> and enter the credentials for the Wi-Fi network </w:t>
      </w:r>
      <w:r w:rsidR="00FA1318">
        <w:t xml:space="preserve">the Pi will </w:t>
      </w:r>
      <w:r w:rsidR="00E21ECD">
        <w:t xml:space="preserve">later </w:t>
      </w:r>
      <w:r w:rsidR="00FA1318">
        <w:t>provide. The ESP32 stores the credentials and reboots. The Pi then creates the access point, and the ESP32 connects to it.</w:t>
      </w:r>
      <w:r w:rsidR="003B3642">
        <w:t xml:space="preserve"> </w:t>
      </w:r>
      <w:r>
        <w:t>For testing, t</w:t>
      </w:r>
      <w:r w:rsidR="00FA1318">
        <w:t xml:space="preserve">he </w:t>
      </w:r>
      <w:r>
        <w:t>testb</w:t>
      </w:r>
      <w:r w:rsidR="00FA1318">
        <w:t xml:space="preserve">ench can </w:t>
      </w:r>
      <w:r w:rsidR="00B6267D">
        <w:t xml:space="preserve">turn Wi-Fi off, change channels, interrupt connections, and run tests we wouldn't want </w:t>
      </w:r>
      <w:r>
        <w:t xml:space="preserve">to run </w:t>
      </w:r>
      <w:r w:rsidR="00FA1318">
        <w:t xml:space="preserve">on our </w:t>
      </w:r>
      <w:r w:rsidR="003B3642">
        <w:t>home</w:t>
      </w:r>
      <w:r w:rsidR="00FA1318">
        <w:t xml:space="preserve"> network.</w:t>
      </w:r>
      <w:r w:rsidR="00E21ECD">
        <w:t xml:space="preserve"> </w:t>
      </w:r>
      <w:r w:rsidR="00FA1318">
        <w:t>The Pi can also emulate BLE devices when a project uses Bluetooth</w:t>
      </w:r>
      <w:r w:rsidR="00E21ECD">
        <w:t>, of course</w:t>
      </w:r>
      <w:r w:rsidR="00FA1318">
        <w:t>.</w:t>
      </w:r>
    </w:p>
    <w:p w14:paraId="1A8287D9" w14:textId="124E37F3" w:rsidR="00AD6849" w:rsidRDefault="00AD6849" w:rsidP="00355CE0">
      <w:r>
        <w:t xml:space="preserve">While the AI </w:t>
      </w:r>
      <w:r w:rsidR="00B6267D">
        <w:t>runs the loop, we can spend our time on what</w:t>
      </w:r>
      <w:r>
        <w:t xml:space="preserve"> matters most: the specification and the test cases. We may discover that an expected behavior should be corrected, clarified, or covered by an additional test. The better we define what </w:t>
      </w:r>
      <w:r w:rsidR="000A387D">
        <w:t>“</w:t>
      </w:r>
      <w:r>
        <w:t>done</w:t>
      </w:r>
      <w:r w:rsidR="000A387D">
        <w:t>”</w:t>
      </w:r>
      <w:r>
        <w:t xml:space="preserve"> means, the better the AI can develop toward it.</w:t>
      </w:r>
    </w:p>
    <w:p w14:paraId="6C7C620F" w14:textId="6BC6FF40" w:rsidR="00AD6849" w:rsidRDefault="00AD6849" w:rsidP="00355CE0">
      <w:r>
        <w:t>So far, testing has mainly been the feedback path for development: it tells the AI what to fix next</w:t>
      </w:r>
      <w:r w:rsidR="000A387D">
        <w:t xml:space="preserve"> and when a functionality is finished</w:t>
      </w:r>
      <w:r>
        <w:t>. But the same infrastructure has an important second purpose - product quality. If the tests accurately represent the requirements, the passing suite gives us repeatable evidence that the software behaves as specified.</w:t>
      </w:r>
    </w:p>
    <w:p w14:paraId="72817752" w14:textId="2662FE3A" w:rsidR="003B3642" w:rsidRDefault="001C051F" w:rsidP="00355CE0">
      <w:r>
        <w:t xml:space="preserve">This is where </w:t>
      </w:r>
      <w:r w:rsidR="00F61739">
        <w:t>we need a black box</w:t>
      </w:r>
      <w:r>
        <w:t>. At the system level, we do not need to understand every internal detail of the device or every line of AI-generated code. Think of a car. You do</w:t>
      </w:r>
      <w:r w:rsidR="005B2BFD">
        <w:t xml:space="preserve">n't understand </w:t>
      </w:r>
      <w:r w:rsidR="005B2BFD">
        <w:lastRenderedPageBreak/>
        <w:t xml:space="preserve">everything inside it, but before going onto the highway, you want to know </w:t>
      </w:r>
      <w:r>
        <w:t>the steering, brakes, and warning lights work. You can test that without understanding every internal detail.</w:t>
      </w:r>
    </w:p>
    <w:p w14:paraId="1873B9ED" w14:textId="7547893B" w:rsidR="001C051F" w:rsidRDefault="001C051F" w:rsidP="00355CE0">
      <w:r>
        <w:t>That is the black-box approach: provide an input, define the expected output or behavior, and verify whether the system meets that expectation. During development, a failed test tells the AI what still needs work. Later, the same passing tests provide evidence that the black box can be trusted.</w:t>
      </w:r>
    </w:p>
    <w:p w14:paraId="0C9527F0" w14:textId="0DA0845B" w:rsidR="00D334B5" w:rsidRDefault="005B2BFD" w:rsidP="00355CE0">
      <w:r>
        <w:t xml:space="preserve">Such a </w:t>
      </w:r>
      <w:r w:rsidR="00892A17">
        <w:t xml:space="preserve">project can contain hundreds of test cases. In the old world, that would have been difficult to </w:t>
      </w:r>
      <w:r w:rsidR="00B62C4D">
        <w:t>execute</w:t>
      </w:r>
      <w:r w:rsidR="00892A17">
        <w:t xml:space="preserve"> manually. Here, automation makes it practical. I organize the tests into four tiers so that the AI gets meaningful feedback as quickly as possible.</w:t>
      </w:r>
    </w:p>
    <w:p w14:paraId="7C368CC3" w14:textId="63CBEAFF" w:rsidR="00D334B5" w:rsidRDefault="00D334B5" w:rsidP="00D334B5">
      <w:pPr>
        <w:pStyle w:val="Listenabsatz"/>
        <w:numPr>
          <w:ilvl w:val="0"/>
          <w:numId w:val="9"/>
        </w:numPr>
      </w:pPr>
      <w:r>
        <w:t>Host</w:t>
      </w:r>
    </w:p>
    <w:p w14:paraId="75638F85" w14:textId="77777777" w:rsidR="00D334B5" w:rsidRDefault="00D334B5" w:rsidP="00D334B5">
      <w:pPr>
        <w:pStyle w:val="Listenabsatz"/>
        <w:numPr>
          <w:ilvl w:val="0"/>
          <w:numId w:val="9"/>
        </w:numPr>
      </w:pPr>
      <w:r>
        <w:t>Target</w:t>
      </w:r>
    </w:p>
    <w:p w14:paraId="4ABD8609" w14:textId="0785C62C" w:rsidR="00D334B5" w:rsidRDefault="00D334B5" w:rsidP="00D334B5">
      <w:pPr>
        <w:pStyle w:val="Listenabsatz"/>
        <w:numPr>
          <w:ilvl w:val="0"/>
          <w:numId w:val="9"/>
        </w:numPr>
      </w:pPr>
      <w:r>
        <w:t>Bench</w:t>
      </w:r>
    </w:p>
    <w:p w14:paraId="6065B10F" w14:textId="06C5B306" w:rsidR="00D334B5" w:rsidRDefault="00D334B5" w:rsidP="00D334B5">
      <w:pPr>
        <w:pStyle w:val="Listenabsatz"/>
        <w:numPr>
          <w:ilvl w:val="0"/>
          <w:numId w:val="9"/>
        </w:numPr>
      </w:pPr>
      <w:r>
        <w:t>Field</w:t>
      </w:r>
    </w:p>
    <w:p w14:paraId="7B5C1793" w14:textId="525D987E" w:rsidR="00D334B5" w:rsidRDefault="00CA72E7" w:rsidP="00355CE0">
      <w:r>
        <w:t>Let us use our MBus sensor as an example. Decoding smart-meter messages is platform-independent logic. For th</w:t>
      </w:r>
      <w:r w:rsidR="005B2BFD">
        <w:t>ese</w:t>
      </w:r>
      <w:r>
        <w:t xml:space="preserve"> tests, </w:t>
      </w:r>
      <w:r w:rsidR="00654657">
        <w:t>the VM</w:t>
      </w:r>
      <w:r>
        <w:t xml:space="preserve"> ha</w:t>
      </w:r>
      <w:r w:rsidR="00654657">
        <w:t>s</w:t>
      </w:r>
      <w:r>
        <w:t xml:space="preserve"> sample packets from my E450 </w:t>
      </w:r>
      <w:r w:rsidR="003B3642">
        <w:t xml:space="preserve">smart </w:t>
      </w:r>
      <w:r>
        <w:t xml:space="preserve">meter. The AI creates a small host program that calls the code used </w:t>
      </w:r>
      <w:r w:rsidR="005B2BFD">
        <w:t xml:space="preserve">for </w:t>
      </w:r>
      <w:r w:rsidR="005B2BFD">
        <w:t xml:space="preserve">decoding </w:t>
      </w:r>
      <w:r w:rsidR="005B2BFD">
        <w:t>in</w:t>
      </w:r>
      <w:r>
        <w:t xml:space="preserve"> the firmware. It reads each sample, decodes it, compares the result with the expected values, and reports either OK or a precise explanation of what is wrong.</w:t>
      </w:r>
    </w:p>
    <w:p w14:paraId="4F62106A" w14:textId="3FC5CAAF" w:rsidR="00CA72E7" w:rsidRDefault="00CA72E7" w:rsidP="00355CE0">
      <w:r>
        <w:t>These host tests run before ESP32 compilation begins. There is no point spending time compiling and flashing code when its core logic is already known to be wrong. Host tests therefore provide the fastest feedback in the development loop.</w:t>
      </w:r>
    </w:p>
    <w:p w14:paraId="68A0A231" w14:textId="698C997F" w:rsidR="00CA72E7" w:rsidRDefault="00CA72E7" w:rsidP="00355CE0">
      <w:r>
        <w:t xml:space="preserve">The next tier contains target tests. Here, we compile and flash firmware to the microcontroller and verify hardware-dependent behavior, such as storing credentials in non-volatile storage. </w:t>
      </w:r>
      <w:r w:rsidR="005B2BFD">
        <w:t xml:space="preserve">Target tests take already longer, because they have to be compiled and </w:t>
      </w:r>
      <w:r w:rsidR="00B62C4D">
        <w:t>uploaded</w:t>
      </w:r>
      <w:r>
        <w:t>.</w:t>
      </w:r>
    </w:p>
    <w:p w14:paraId="0B876AA3" w14:textId="7A351C41" w:rsidR="00C30ADF" w:rsidRDefault="00C30ADF" w:rsidP="00355CE0">
      <w:r>
        <w:t>Host and target tests also let us explore situations that are difficult to reproduce manually. We can feed the software invalid inputs, boundary conditions, and simulated faults, and then verify how it behaves.</w:t>
      </w:r>
    </w:p>
    <w:p w14:paraId="4766C7FD" w14:textId="4A78D9FB" w:rsidR="00C30ADF" w:rsidRDefault="00C30ADF" w:rsidP="00355CE0">
      <w:r>
        <w:t xml:space="preserve">The third tier is the bench test, which is closer to conventional embedded testing. We compile and flash the real firmware and test it together with physical peripherals and external services: displays, buttons, Wi-Fi, BLE, and sometimes specialized equipment. For this project, </w:t>
      </w:r>
      <w:r w:rsidR="00B62C4D">
        <w:t xml:space="preserve">you could </w:t>
      </w:r>
      <w:r>
        <w:t>buil</w:t>
      </w:r>
      <w:r w:rsidR="00B62C4D">
        <w:t>d</w:t>
      </w:r>
      <w:r>
        <w:t xml:space="preserve"> a</w:t>
      </w:r>
      <w:r w:rsidR="00B62C4D">
        <w:t>n</w:t>
      </w:r>
      <w:r w:rsidR="008615B3">
        <w:t xml:space="preserve"> MBus simulator using</w:t>
      </w:r>
      <w:r w:rsidR="0091455E">
        <w:t xml:space="preserve"> an ESP32 development board</w:t>
      </w:r>
      <w:r w:rsidR="008615B3">
        <w:t xml:space="preserve"> and a few components to create the needed voltage levels</w:t>
      </w:r>
      <w:r>
        <w:t xml:space="preserve">. </w:t>
      </w:r>
      <w:r w:rsidR="00B62C4D">
        <w:t xml:space="preserve">Such a </w:t>
      </w:r>
      <w:r w:rsidR="0091455E">
        <w:t>simulator</w:t>
      </w:r>
      <w:r>
        <w:t xml:space="preserve"> c</w:t>
      </w:r>
      <w:r w:rsidR="00B62C4D">
        <w:t>ould</w:t>
      </w:r>
      <w:r>
        <w:t xml:space="preserve"> generate simple messages for initial tests, valid messages for normal operation, and deliberately bad messages for error handling.</w:t>
      </w:r>
      <w:r w:rsidR="00C3494C">
        <w:t xml:space="preserve"> Something a smart meter </w:t>
      </w:r>
      <w:r w:rsidR="008615B3">
        <w:t xml:space="preserve">cannot </w:t>
      </w:r>
      <w:r w:rsidR="00C3494C">
        <w:t>do.</w:t>
      </w:r>
    </w:p>
    <w:p w14:paraId="3034F38A" w14:textId="2A5737BD" w:rsidR="00D334B5" w:rsidRDefault="00C3494C" w:rsidP="00355CE0">
      <w:r>
        <w:t>As described before, t</w:t>
      </w:r>
      <w:r w:rsidR="00C30ADF">
        <w:t xml:space="preserve">he bench tier can also test the captive portal, including malformed requests, timeouts, and interrupted connections, using the </w:t>
      </w:r>
      <w:r w:rsidR="00B62C4D">
        <w:t>test</w:t>
      </w:r>
      <w:r w:rsidR="00C30ADF">
        <w:t xml:space="preserve">bench Pi's Wi-Fi interface. It can test MQTT communication against a broker running on the same </w:t>
      </w:r>
      <w:r w:rsidR="00B62C4D">
        <w:t>test</w:t>
      </w:r>
      <w:r>
        <w:t xml:space="preserve">bench </w:t>
      </w:r>
      <w:r w:rsidR="00C30ADF">
        <w:t xml:space="preserve">Pi. Because </w:t>
      </w:r>
      <w:r>
        <w:t xml:space="preserve">AI </w:t>
      </w:r>
      <w:r w:rsidR="00C30ADF">
        <w:t>controls the environment, the tester can disable Wi-Fi, stop the broker, or send incorrect MQTT messages whenever a fault condition is required.</w:t>
      </w:r>
    </w:p>
    <w:p w14:paraId="2CC3EAEC" w14:textId="479AF104" w:rsidR="008615B3" w:rsidRDefault="008615B3" w:rsidP="00355CE0">
      <w:r>
        <w:t>You see, for the black-box approach, negative tests or fault injection are as important as the normal tests we usually do. In my opinion, a big plus of AI.</w:t>
      </w:r>
    </w:p>
    <w:p w14:paraId="02DA4850" w14:textId="62024357" w:rsidR="004D54BF" w:rsidRDefault="004D54BF" w:rsidP="00355CE0">
      <w:r>
        <w:t>For my MBus sensor, these tests save even more time because the real smart meter is in my garage, about 100 meters and three floors away. Without the simulator, every small error would require another walk to the meter.</w:t>
      </w:r>
    </w:p>
    <w:p w14:paraId="20B8DFAF" w14:textId="74808E26" w:rsidR="004D54BF" w:rsidRDefault="001823B9" w:rsidP="00355CE0">
      <w:r>
        <w:lastRenderedPageBreak/>
        <w:t>The final tier is the field test, and it is not required for every project. In this case, we connect the device to the real meter and verify that the decoded values arrive correctly in Home Assistant. These are end-to-end integration tests in the real environment.</w:t>
      </w:r>
    </w:p>
    <w:p w14:paraId="614557C5" w14:textId="0ED421C6" w:rsidR="001823B9" w:rsidRDefault="004D54BF" w:rsidP="00355CE0">
      <w:r>
        <w:t xml:space="preserve">The Harness assigns each verification to the </w:t>
      </w:r>
      <w:r w:rsidR="008615B3">
        <w:t>fastest</w:t>
      </w:r>
      <w:r>
        <w:t xml:space="preserve"> tier that can provide meaningful evidence. Fast host tests run first; slower hardware tests </w:t>
      </w:r>
      <w:r w:rsidR="008615B3">
        <w:t xml:space="preserve">run only when </w:t>
      </w:r>
      <w:r>
        <w:t>needed. This keeps the feedback loop short and avoids unnecessary compiling and flashing cycles.</w:t>
      </w:r>
      <w:r w:rsidR="00B62C4D">
        <w:t xml:space="preserve"> And walks to the basement.</w:t>
      </w:r>
    </w:p>
    <w:p w14:paraId="38D8F277" w14:textId="20004C5D" w:rsidR="001823B9" w:rsidRDefault="001823B9" w:rsidP="00355CE0">
      <w:r>
        <w:t xml:space="preserve">The second benefit follows almost automatically: once these automated tests exist, they become a repeatable regression and quality suite. Now tell me honestly: Did you test your hand-built projects this thoroughly? </w:t>
      </w:r>
      <w:r w:rsidR="008615B3">
        <w:t xml:space="preserve">And after each change? </w:t>
      </w:r>
      <w:r>
        <w:t>I certainly did not. I was never willing to invest the time required for this much manual testing. Automation changes that economics completely.</w:t>
      </w:r>
    </w:p>
    <w:p w14:paraId="34443F6D" w14:textId="783DC39B" w:rsidR="00355CE0" w:rsidRDefault="004D54BF" w:rsidP="00486461">
      <w:r>
        <w:t xml:space="preserve">The </w:t>
      </w:r>
      <w:r w:rsidR="00B62C4D">
        <w:t>test</w:t>
      </w:r>
      <w:r>
        <w:t>bench can support many other kinds of tests. It can drive or monitor GPIO pins</w:t>
      </w:r>
      <w:r w:rsidR="00B62C4D">
        <w:t xml:space="preserve"> or </w:t>
      </w:r>
      <w:r>
        <w:t>receive and transmit radio signals. With this RTL-SDR dongle, I decoded the 433 MHz protocol of an awning controller</w:t>
      </w:r>
      <w:r w:rsidR="008615B3">
        <w:t xml:space="preserve"> and asked for code for a</w:t>
      </w:r>
      <w:r>
        <w:t xml:space="preserve"> remote control with a standard LoRa board</w:t>
      </w:r>
      <w:r w:rsidR="008615B3">
        <w:t>. N</w:t>
      </w:r>
      <w:r>
        <w:t>ow I can operate the awning from Home Assistant. The complete job took hours, not days.</w:t>
      </w:r>
    </w:p>
    <w:p w14:paraId="7C96EA19" w14:textId="5F93214E" w:rsidR="002171FD" w:rsidRDefault="002171FD" w:rsidP="00486461">
      <w:r>
        <w:t>So, what do you have to do to use the Embedded AI Harness?</w:t>
      </w:r>
    </w:p>
    <w:p w14:paraId="635278E0" w14:textId="1C2497D1" w:rsidR="002171FD" w:rsidRDefault="002171FD" w:rsidP="002171FD">
      <w:pPr>
        <w:pStyle w:val="Listenabsatz"/>
        <w:numPr>
          <w:ilvl w:val="0"/>
          <w:numId w:val="10"/>
        </w:numPr>
      </w:pPr>
      <w:r>
        <w:t xml:space="preserve">Create a Linux container or virtual machine and install </w:t>
      </w:r>
      <w:r w:rsidR="003C01AA">
        <w:t>an AI agent</w:t>
      </w:r>
      <w:r>
        <w:t>. The current Harness skills are built for Claude Code.</w:t>
      </w:r>
      <w:r w:rsidR="00376B03">
        <w:t xml:space="preserve"> Codex</w:t>
      </w:r>
      <w:r w:rsidR="00B62C4D">
        <w:t xml:space="preserve"> or other models</w:t>
      </w:r>
      <w:r w:rsidR="00376B03">
        <w:t xml:space="preserve"> </w:t>
      </w:r>
      <w:r w:rsidR="00B62C4D">
        <w:t>should</w:t>
      </w:r>
      <w:r w:rsidR="00376B03">
        <w:t xml:space="preserve"> work, too.</w:t>
      </w:r>
    </w:p>
    <w:p w14:paraId="0EEAC9AC" w14:textId="5C148BFD" w:rsidR="002171FD" w:rsidRDefault="00376B03" w:rsidP="002171FD">
      <w:pPr>
        <w:pStyle w:val="Listenabsatz"/>
        <w:numPr>
          <w:ilvl w:val="0"/>
          <w:numId w:val="10"/>
        </w:numPr>
      </w:pPr>
      <w:r>
        <w:t>Ask the AI to c</w:t>
      </w:r>
      <w:r w:rsidR="002171FD">
        <w:t>lone the Embedded-AI-Harness repository and make its skills available to your project.</w:t>
      </w:r>
    </w:p>
    <w:p w14:paraId="4C3CC28F" w14:textId="08F2A347" w:rsidR="002171FD" w:rsidRDefault="002171FD" w:rsidP="002171FD">
      <w:pPr>
        <w:pStyle w:val="Listenabsatz"/>
        <w:numPr>
          <w:ilvl w:val="0"/>
          <w:numId w:val="10"/>
        </w:numPr>
      </w:pPr>
      <w:r>
        <w:t xml:space="preserve">Connect a Raspberry Pi </w:t>
      </w:r>
      <w:r w:rsidR="003C01AA">
        <w:t>test</w:t>
      </w:r>
      <w:r>
        <w:t>bench to your network via Ethernet and plug the target board into one of its USB slots.</w:t>
      </w:r>
    </w:p>
    <w:p w14:paraId="5AB5411A" w14:textId="56585635" w:rsidR="002171FD" w:rsidRDefault="002171FD" w:rsidP="002171FD">
      <w:pPr>
        <w:pStyle w:val="Listenabsatz"/>
        <w:numPr>
          <w:ilvl w:val="0"/>
          <w:numId w:val="10"/>
        </w:numPr>
      </w:pPr>
      <w:r>
        <w:t>Give /define the rough idea for your product and answer its questions. You get an FSD whose requirements already include their verification.</w:t>
      </w:r>
    </w:p>
    <w:p w14:paraId="7D21C14F" w14:textId="651E941C" w:rsidR="002171FD" w:rsidRDefault="002171FD" w:rsidP="002171FD">
      <w:pPr>
        <w:pStyle w:val="Listenabsatz"/>
        <w:numPr>
          <w:ilvl w:val="0"/>
          <w:numId w:val="10"/>
        </w:numPr>
      </w:pPr>
      <w:r>
        <w:t>Run /harness once to create the project structure, test plan, firmware hooks, CI, and runner for the closed loop.</w:t>
      </w:r>
    </w:p>
    <w:p w14:paraId="5E9FD9FD" w14:textId="4BAB40AE" w:rsidR="002171FD" w:rsidRDefault="002171FD" w:rsidP="002171FD">
      <w:pPr>
        <w:pStyle w:val="Listenabsatz"/>
        <w:numPr>
          <w:ilvl w:val="0"/>
          <w:numId w:val="10"/>
        </w:numPr>
      </w:pPr>
      <w:r>
        <w:t xml:space="preserve">Run /commission to verify the real board, wiring, and testbench </w:t>
      </w:r>
      <w:r w:rsidR="003A4805">
        <w:t>to</w:t>
      </w:r>
      <w:r>
        <w:t xml:space="preserve"> blam</w:t>
      </w:r>
      <w:r w:rsidR="003A4805">
        <w:t xml:space="preserve">e </w:t>
      </w:r>
      <w:r>
        <w:t xml:space="preserve">future failures on the </w:t>
      </w:r>
      <w:r w:rsidR="00376B03">
        <w:t>firmware</w:t>
      </w:r>
      <w:r w:rsidR="003A4805">
        <w:t xml:space="preserve"> alone</w:t>
      </w:r>
      <w:r>
        <w:t>.</w:t>
      </w:r>
    </w:p>
    <w:p w14:paraId="7CB3E58D" w14:textId="77777777" w:rsidR="00F569EB" w:rsidRDefault="002171FD" w:rsidP="00884CD8">
      <w:pPr>
        <w:pStyle w:val="Listenabsatz"/>
        <w:numPr>
          <w:ilvl w:val="0"/>
          <w:numId w:val="10"/>
        </w:numPr>
      </w:pPr>
      <w:r>
        <w:t>Run /build. From here, the AI implements, builds, flashes, tests, diagnoses, corrects, and repeats until the required tests pass.</w:t>
      </w:r>
    </w:p>
    <w:p w14:paraId="182C9A37" w14:textId="77777777" w:rsidR="00F569EB" w:rsidRDefault="00F569EB" w:rsidP="00884CD8">
      <w:pPr>
        <w:pStyle w:val="Listenabsatz"/>
        <w:numPr>
          <w:ilvl w:val="0"/>
          <w:numId w:val="10"/>
        </w:numPr>
      </w:pPr>
      <w:r>
        <w:t>Always ask your AI agent for help if anything goes wrong.</w:t>
      </w:r>
    </w:p>
    <w:p w14:paraId="57F6BCCD" w14:textId="68317832" w:rsidR="0028779F" w:rsidRDefault="002171FD" w:rsidP="00884CD8">
      <w:r>
        <w:t xml:space="preserve">Now you are ready to rumble. </w:t>
      </w:r>
      <w:r w:rsidR="0028779F">
        <w:t>If you want to change something, ask the agent to create and implement a change request.</w:t>
      </w:r>
    </w:p>
    <w:p w14:paraId="5C43AEEE" w14:textId="0F9EBE49" w:rsidR="003A4805" w:rsidRDefault="00884CD8" w:rsidP="00884CD8">
      <w:r>
        <w:t>I do</w:t>
      </w:r>
      <w:r w:rsidR="00376B03">
        <w:t xml:space="preserve">n't promise </w:t>
      </w:r>
      <w:r>
        <w:t xml:space="preserve">every project can be completed in minutes. Embedded projects often require investigation before development can begin. For this project, I had to research the interface of my Landis+Gyr smart meter. I also </w:t>
      </w:r>
      <w:r w:rsidR="00376B03">
        <w:t>built</w:t>
      </w:r>
      <w:r>
        <w:t xml:space="preserve"> </w:t>
      </w:r>
      <w:r w:rsidR="00376B03">
        <w:t xml:space="preserve">the </w:t>
      </w:r>
      <w:r>
        <w:t>MBus simulator. Its code is available on GitHub</w:t>
      </w:r>
      <w:r w:rsidR="003A4805">
        <w:t>, too</w:t>
      </w:r>
      <w:r>
        <w:t>.</w:t>
      </w:r>
    </w:p>
    <w:p w14:paraId="27C2DE7B" w14:textId="5F20FD35" w:rsidR="009212C0" w:rsidRDefault="009212C0" w:rsidP="009212C0">
      <w:r>
        <w:t xml:space="preserve">If you remember one thing from this video, remember this: </w:t>
      </w:r>
      <w:r w:rsidR="003A4805">
        <w:t xml:space="preserve">You </w:t>
      </w:r>
      <w:r>
        <w:t xml:space="preserve">do not just need </w:t>
      </w:r>
      <w:r w:rsidR="00E720EC">
        <w:t>a better model</w:t>
      </w:r>
      <w:r>
        <w:t xml:space="preserve"> - </w:t>
      </w:r>
      <w:r w:rsidR="003A4805">
        <w:t>you</w:t>
      </w:r>
      <w:r>
        <w:t xml:space="preserve"> need a harness. The </w:t>
      </w:r>
      <w:r w:rsidR="003A4805">
        <w:t>h</w:t>
      </w:r>
      <w:r>
        <w:t>arness closes the loop from specification to real silicon: build, flash, test, correct, and repeat until the tests pass.</w:t>
      </w:r>
    </w:p>
    <w:p w14:paraId="158CA036" w14:textId="77777777" w:rsidR="009212C0" w:rsidRDefault="009212C0" w:rsidP="009212C0">
      <w:r>
        <w:t>That is all for today. As always, you will find all the relevant links in the description.</w:t>
      </w:r>
    </w:p>
    <w:p w14:paraId="79DDE827" w14:textId="77777777" w:rsidR="009212C0" w:rsidRDefault="009212C0" w:rsidP="009212C0">
      <w:r>
        <w:t>If you found this video useful or interesting, please support the channel. Thanks for watching, and I will see you in the next video. Bye!</w:t>
      </w:r>
    </w:p>
    <w:sectPr w:rsidR="009212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43F"/>
    <w:multiLevelType w:val="multilevel"/>
    <w:tmpl w:val="BDA2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F4FB1"/>
    <w:multiLevelType w:val="hybridMultilevel"/>
    <w:tmpl w:val="072EC2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2A1536C"/>
    <w:multiLevelType w:val="multilevel"/>
    <w:tmpl w:val="2996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A1D3A"/>
    <w:multiLevelType w:val="hybridMultilevel"/>
    <w:tmpl w:val="8A7AE884"/>
    <w:lvl w:ilvl="0" w:tplc="93F49FD0">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126083"/>
    <w:multiLevelType w:val="multilevel"/>
    <w:tmpl w:val="7C3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1784C"/>
    <w:multiLevelType w:val="hybridMultilevel"/>
    <w:tmpl w:val="7B2EF6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EF0728B"/>
    <w:multiLevelType w:val="multilevel"/>
    <w:tmpl w:val="336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C3458"/>
    <w:multiLevelType w:val="hybridMultilevel"/>
    <w:tmpl w:val="846CB2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A9F2407"/>
    <w:multiLevelType w:val="multilevel"/>
    <w:tmpl w:val="8D50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A71C5"/>
    <w:multiLevelType w:val="hybridMultilevel"/>
    <w:tmpl w:val="BC78E6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473005">
    <w:abstractNumId w:val="0"/>
  </w:num>
  <w:num w:numId="2" w16cid:durableId="286591773">
    <w:abstractNumId w:val="2"/>
  </w:num>
  <w:num w:numId="3" w16cid:durableId="601766973">
    <w:abstractNumId w:val="6"/>
  </w:num>
  <w:num w:numId="4" w16cid:durableId="1628198863">
    <w:abstractNumId w:val="4"/>
  </w:num>
  <w:num w:numId="5" w16cid:durableId="1240021331">
    <w:abstractNumId w:val="8"/>
  </w:num>
  <w:num w:numId="6" w16cid:durableId="983002128">
    <w:abstractNumId w:val="1"/>
  </w:num>
  <w:num w:numId="7" w16cid:durableId="75253844">
    <w:abstractNumId w:val="9"/>
  </w:num>
  <w:num w:numId="8" w16cid:durableId="1510169484">
    <w:abstractNumId w:val="3"/>
  </w:num>
  <w:num w:numId="9" w16cid:durableId="282426514">
    <w:abstractNumId w:val="5"/>
  </w:num>
  <w:num w:numId="10" w16cid:durableId="1969313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Q0NDezNDIyB0ITAyUdpeDU4uLM/DyQAkODWgBk214cLQAAAA=="/>
  </w:docVars>
  <w:rsids>
    <w:rsidRoot w:val="00FF7BB2"/>
    <w:rsid w:val="000350AC"/>
    <w:rsid w:val="00063B71"/>
    <w:rsid w:val="00097DD2"/>
    <w:rsid w:val="000A040C"/>
    <w:rsid w:val="000A387D"/>
    <w:rsid w:val="000B6D13"/>
    <w:rsid w:val="000E14A0"/>
    <w:rsid w:val="000E4454"/>
    <w:rsid w:val="000F7ECE"/>
    <w:rsid w:val="00151636"/>
    <w:rsid w:val="001823B9"/>
    <w:rsid w:val="00195EA9"/>
    <w:rsid w:val="001A3026"/>
    <w:rsid w:val="001C051F"/>
    <w:rsid w:val="001D4567"/>
    <w:rsid w:val="001E1D50"/>
    <w:rsid w:val="001E1E34"/>
    <w:rsid w:val="002171FD"/>
    <w:rsid w:val="00233AA1"/>
    <w:rsid w:val="00255786"/>
    <w:rsid w:val="00257DD0"/>
    <w:rsid w:val="00270C76"/>
    <w:rsid w:val="0028779F"/>
    <w:rsid w:val="002A6B1F"/>
    <w:rsid w:val="002D55FF"/>
    <w:rsid w:val="00343C53"/>
    <w:rsid w:val="00352073"/>
    <w:rsid w:val="00352696"/>
    <w:rsid w:val="00355CE0"/>
    <w:rsid w:val="00376B03"/>
    <w:rsid w:val="003A4805"/>
    <w:rsid w:val="003B3642"/>
    <w:rsid w:val="003C01AA"/>
    <w:rsid w:val="003D5152"/>
    <w:rsid w:val="00403460"/>
    <w:rsid w:val="00444B89"/>
    <w:rsid w:val="004719BF"/>
    <w:rsid w:val="00486461"/>
    <w:rsid w:val="004A53D5"/>
    <w:rsid w:val="004A7521"/>
    <w:rsid w:val="004B721B"/>
    <w:rsid w:val="004C5389"/>
    <w:rsid w:val="004D1810"/>
    <w:rsid w:val="004D2102"/>
    <w:rsid w:val="004D54BF"/>
    <w:rsid w:val="004D6551"/>
    <w:rsid w:val="0050019A"/>
    <w:rsid w:val="00570157"/>
    <w:rsid w:val="00582774"/>
    <w:rsid w:val="005B2BFD"/>
    <w:rsid w:val="005C1FB4"/>
    <w:rsid w:val="005F7DEC"/>
    <w:rsid w:val="0062068D"/>
    <w:rsid w:val="006466F0"/>
    <w:rsid w:val="00654657"/>
    <w:rsid w:val="006A7938"/>
    <w:rsid w:val="007231BC"/>
    <w:rsid w:val="00770F43"/>
    <w:rsid w:val="007839ED"/>
    <w:rsid w:val="00787041"/>
    <w:rsid w:val="007B0FC3"/>
    <w:rsid w:val="008615B3"/>
    <w:rsid w:val="0087447D"/>
    <w:rsid w:val="00881F97"/>
    <w:rsid w:val="00883B83"/>
    <w:rsid w:val="00884CD8"/>
    <w:rsid w:val="00892502"/>
    <w:rsid w:val="00892A17"/>
    <w:rsid w:val="008D4B74"/>
    <w:rsid w:val="00902CCA"/>
    <w:rsid w:val="00903DF0"/>
    <w:rsid w:val="0091455E"/>
    <w:rsid w:val="009212C0"/>
    <w:rsid w:val="00944307"/>
    <w:rsid w:val="009546F5"/>
    <w:rsid w:val="00966F7E"/>
    <w:rsid w:val="0099552A"/>
    <w:rsid w:val="00995AA3"/>
    <w:rsid w:val="009C5BBE"/>
    <w:rsid w:val="009D02EF"/>
    <w:rsid w:val="00A12BFC"/>
    <w:rsid w:val="00A1343E"/>
    <w:rsid w:val="00A21312"/>
    <w:rsid w:val="00A26561"/>
    <w:rsid w:val="00A36CA5"/>
    <w:rsid w:val="00A55C75"/>
    <w:rsid w:val="00A82F04"/>
    <w:rsid w:val="00AC17C6"/>
    <w:rsid w:val="00AD6849"/>
    <w:rsid w:val="00AF6DC3"/>
    <w:rsid w:val="00AF72A5"/>
    <w:rsid w:val="00B06E44"/>
    <w:rsid w:val="00B2681D"/>
    <w:rsid w:val="00B6267D"/>
    <w:rsid w:val="00B62C4D"/>
    <w:rsid w:val="00BB2CD6"/>
    <w:rsid w:val="00BB7DEE"/>
    <w:rsid w:val="00BC1BFE"/>
    <w:rsid w:val="00BD577C"/>
    <w:rsid w:val="00BE0234"/>
    <w:rsid w:val="00C01BEB"/>
    <w:rsid w:val="00C30ADF"/>
    <w:rsid w:val="00C3494C"/>
    <w:rsid w:val="00C762C3"/>
    <w:rsid w:val="00CA72E7"/>
    <w:rsid w:val="00CE7691"/>
    <w:rsid w:val="00D334B5"/>
    <w:rsid w:val="00D75AB5"/>
    <w:rsid w:val="00D92D5A"/>
    <w:rsid w:val="00DB25E5"/>
    <w:rsid w:val="00DD1F8B"/>
    <w:rsid w:val="00DE0329"/>
    <w:rsid w:val="00DE4D02"/>
    <w:rsid w:val="00DE6695"/>
    <w:rsid w:val="00E04637"/>
    <w:rsid w:val="00E13309"/>
    <w:rsid w:val="00E154E1"/>
    <w:rsid w:val="00E21ECD"/>
    <w:rsid w:val="00E32354"/>
    <w:rsid w:val="00E70157"/>
    <w:rsid w:val="00E720EC"/>
    <w:rsid w:val="00EA59C7"/>
    <w:rsid w:val="00EC171A"/>
    <w:rsid w:val="00F10389"/>
    <w:rsid w:val="00F20724"/>
    <w:rsid w:val="00F535C7"/>
    <w:rsid w:val="00F569EB"/>
    <w:rsid w:val="00F57BD4"/>
    <w:rsid w:val="00F61739"/>
    <w:rsid w:val="00F75E49"/>
    <w:rsid w:val="00F96C51"/>
    <w:rsid w:val="00FA1318"/>
    <w:rsid w:val="00FD05AC"/>
    <w:rsid w:val="00FF7BB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C97C7"/>
  <w15:chartTrackingRefBased/>
  <w15:docId w15:val="{9CDE0DA5-11B9-4620-83F0-A353A2B99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39ED"/>
    <w:rPr>
      <w:lang w:val="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FF7BB2"/>
    <w:rPr>
      <w:color w:val="0563C1" w:themeColor="hyperlink"/>
      <w:u w:val="single"/>
    </w:rPr>
  </w:style>
  <w:style w:type="character" w:styleId="NichtaufgelsteErwhnung">
    <w:name w:val="Unresolved Mention"/>
    <w:basedOn w:val="Absatz-Standardschriftart"/>
    <w:uiPriority w:val="99"/>
    <w:semiHidden/>
    <w:unhideWhenUsed/>
    <w:rsid w:val="00FF7BB2"/>
    <w:rPr>
      <w:color w:val="605E5C"/>
      <w:shd w:val="clear" w:color="auto" w:fill="E1DFDD"/>
    </w:rPr>
  </w:style>
  <w:style w:type="paragraph" w:styleId="Listenabsatz">
    <w:name w:val="List Paragraph"/>
    <w:basedOn w:val="Standard"/>
    <w:uiPriority w:val="34"/>
    <w:qFormat/>
    <w:rsid w:val="006466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286320">
      <w:bodyDiv w:val="1"/>
      <w:marLeft w:val="0"/>
      <w:marRight w:val="0"/>
      <w:marTop w:val="0"/>
      <w:marBottom w:val="0"/>
      <w:divBdr>
        <w:top w:val="none" w:sz="0" w:space="0" w:color="auto"/>
        <w:left w:val="none" w:sz="0" w:space="0" w:color="auto"/>
        <w:bottom w:val="none" w:sz="0" w:space="0" w:color="auto"/>
        <w:right w:val="none" w:sz="0" w:space="0" w:color="auto"/>
      </w:divBdr>
    </w:div>
    <w:div w:id="1288245669">
      <w:bodyDiv w:val="1"/>
      <w:marLeft w:val="0"/>
      <w:marRight w:val="0"/>
      <w:marTop w:val="0"/>
      <w:marBottom w:val="0"/>
      <w:divBdr>
        <w:top w:val="none" w:sz="0" w:space="0" w:color="auto"/>
        <w:left w:val="none" w:sz="0" w:space="0" w:color="auto"/>
        <w:bottom w:val="none" w:sz="0" w:space="0" w:color="auto"/>
        <w:right w:val="none" w:sz="0" w:space="0" w:color="auto"/>
      </w:divBdr>
    </w:div>
    <w:div w:id="158953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Benutzerdefinierte%20Office-Vorlagen\YouTub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YouTube.dotx</Template>
  <TotalTime>0</TotalTime>
  <Pages>4</Pages>
  <Words>2003</Words>
  <Characters>11419</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Embedded AI Harness - AI Closed-Loop Programming for Embedded Systems</vt:lpstr>
    </vt:vector>
  </TitlesOfParts>
  <Company/>
  <LinksUpToDate>false</LinksUpToDate>
  <CharactersWithSpaces>13396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AI Harness - AI Closed-Loop Programming for Embedded Systems</dc:title>
  <dc:subject/>
  <dc:creator>Andreas Spiess</dc:creator>
  <cp:keywords/>
  <dc:description/>
  <cp:lastModifiedBy>Andreas Spiess</cp:lastModifiedBy>
  <cp:revision>11</cp:revision>
  <dcterms:created xsi:type="dcterms:W3CDTF">2026-09-09T09:07:00Z</dcterms:created>
  <dcterms:modified xsi:type="dcterms:W3CDTF">2026-10-02T22:32:00Z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7813a18b-2022-423f-a7a2-69f638db2eb5</vt:lpwstr>
  </property>
</Properties>
</file>